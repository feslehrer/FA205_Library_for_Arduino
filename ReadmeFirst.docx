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9BF12" w14:textId="77777777" w:rsidR="00774448" w:rsidRDefault="00774448" w:rsidP="00774448">
      <w:pPr>
        <w:rPr>
          <w:rFonts w:ascii="Calibri" w:hAnsi="Calibri" w:cs="Calibri"/>
        </w:rPr>
      </w:pPr>
    </w:p>
    <w:p w14:paraId="24F4226B" w14:textId="6B54C6E5" w:rsidR="00774448" w:rsidRDefault="00774448" w:rsidP="00774448">
      <w:pPr>
        <w:rPr>
          <w:rFonts w:ascii="Calibri" w:hAnsi="Calibri" w:cs="Calibri"/>
        </w:rPr>
      </w:pPr>
      <w:r>
        <w:rPr>
          <w:rFonts w:ascii="Calibri" w:hAnsi="Calibri" w:cs="Calibri"/>
        </w:rPr>
        <w:t>Diese Bibliotheken sind fast identische Umsetzungen zu meinen FA205-Bibliotheken für AtmelStudio und können mit der Arduino-IDE verwendet werden.</w:t>
      </w:r>
      <w:r>
        <w:rPr>
          <w:rFonts w:ascii="Calibri" w:hAnsi="Calibri" w:cs="Calibri"/>
        </w:rPr>
        <w:br/>
      </w:r>
      <w:r w:rsidRPr="00774448">
        <w:rPr>
          <w:rFonts w:ascii="Calibri" w:hAnsi="Calibri" w:cs="Calibri"/>
          <w:b/>
          <w:bCs/>
          <w:color w:val="FF0000"/>
        </w:rPr>
        <w:t>Vorsicht</w:t>
      </w:r>
      <w:r>
        <w:rPr>
          <w:rFonts w:ascii="Calibri" w:hAnsi="Calibri" w:cs="Calibri"/>
        </w:rPr>
        <w:t>: Da die Funktionen nativ programmiert sind und nicht auf Arduino-Bibliotheken aufbauen, kann es unter bestimmten Bedingungen zu Konflikten kommen. Die Bibliotheken sind nur für ArduinoUno und Nano-Boards mit ATmega328P-Controller geeignet. Mit wenig Aufwand können sie für ATmega8 und ATmega328PB geändert werden</w:t>
      </w:r>
      <w:r w:rsidR="00704473">
        <w:rPr>
          <w:rFonts w:ascii="Calibri" w:hAnsi="Calibri" w:cs="Calibri"/>
        </w:rPr>
        <w:t>.</w:t>
      </w:r>
    </w:p>
    <w:p w14:paraId="2E5F2685" w14:textId="5968A233" w:rsidR="00704473" w:rsidRDefault="00704473" w:rsidP="00774448">
      <w:pPr>
        <w:rPr>
          <w:rFonts w:ascii="Calibri" w:hAnsi="Calibri" w:cs="Calibri"/>
        </w:rPr>
      </w:pPr>
      <w:r>
        <w:rPr>
          <w:rFonts w:ascii="Calibri" w:hAnsi="Calibri" w:cs="Calibri"/>
        </w:rPr>
        <w:t>Die Bibliotheken können direkt mit dem Arduino-Carrier-Board (</w:t>
      </w:r>
      <w:hyperlink r:id="rId11" w:history="1">
        <w:r w:rsidRPr="00FF2272">
          <w:rPr>
            <w:rStyle w:val="Hyperlink"/>
            <w:rFonts w:ascii="Calibri" w:hAnsi="Calibri" w:cs="Calibri"/>
          </w:rPr>
          <w:t>AS-Elektronik</w:t>
        </w:r>
      </w:hyperlink>
      <w:r>
        <w:rPr>
          <w:rFonts w:ascii="Calibri" w:hAnsi="Calibri" w:cs="Calibri"/>
        </w:rPr>
        <w:t>) zusammen verwendet werden. Das Carrier-Board kann mit Arduino-Nano, Arduino-Uno, Atmega328Pxplained-mini</w:t>
      </w:r>
      <w:r w:rsidR="00FF2272">
        <w:rPr>
          <w:rFonts w:ascii="Calibri" w:hAnsi="Calibri" w:cs="Calibri"/>
        </w:rPr>
        <w:t xml:space="preserve"> und</w:t>
      </w:r>
      <w:r>
        <w:rPr>
          <w:rFonts w:ascii="Calibri" w:hAnsi="Calibri" w:cs="Calibri"/>
        </w:rPr>
        <w:t xml:space="preserve"> kompatiblen Controller-Modulen bestückt werden.</w:t>
      </w:r>
      <w:r>
        <w:rPr>
          <w:rFonts w:ascii="Calibri" w:hAnsi="Calibri" w:cs="Calibri"/>
        </w:rPr>
        <w:br/>
      </w:r>
    </w:p>
    <w:p w14:paraId="55E708C5" w14:textId="324BE112" w:rsidR="00704473" w:rsidRDefault="00704473" w:rsidP="00774448">
      <w:pPr>
        <w:rPr>
          <w:rFonts w:ascii="Calibri" w:hAnsi="Calibri" w:cs="Calibri"/>
        </w:rPr>
      </w:pPr>
      <w:r>
        <w:rPr>
          <w:noProof/>
          <w:color w:val="4F81BD" w:themeColor="accent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450061" wp14:editId="59085934">
                <wp:simplePos x="0" y="0"/>
                <wp:positionH relativeFrom="column">
                  <wp:posOffset>953</wp:posOffset>
                </wp:positionH>
                <wp:positionV relativeFrom="paragraph">
                  <wp:posOffset>1588</wp:posOffset>
                </wp:positionV>
                <wp:extent cx="6106784" cy="3223895"/>
                <wp:effectExtent l="0" t="0" r="8890" b="14605"/>
                <wp:wrapSquare wrapText="bothSides"/>
                <wp:docPr id="91" name="Gruppieren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784" cy="3223895"/>
                          <a:chOff x="0" y="0"/>
                          <a:chExt cx="6106784" cy="3223895"/>
                        </a:xfrm>
                      </wpg:grpSpPr>
                      <pic:pic xmlns:pic="http://schemas.openxmlformats.org/drawingml/2006/picture">
                        <pic:nvPicPr>
                          <pic:cNvPr id="90" name="Grafik 9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48" y="28448"/>
                            <a:ext cx="4773930" cy="30029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0" name="Gruppieren 10"/>
                        <wpg:cNvGrpSpPr/>
                        <wpg:grpSpPr>
                          <a:xfrm>
                            <a:off x="0" y="0"/>
                            <a:ext cx="6106784" cy="3223895"/>
                            <a:chOff x="89555" y="0"/>
                            <a:chExt cx="6107387" cy="3223895"/>
                          </a:xfrm>
                        </wpg:grpSpPr>
                        <wpg:grpSp>
                          <wpg:cNvPr id="16" name="Gruppieren 16"/>
                          <wpg:cNvGrpSpPr/>
                          <wpg:grpSpPr>
                            <a:xfrm>
                              <a:off x="89555" y="0"/>
                              <a:ext cx="5693014" cy="3223895"/>
                              <a:chOff x="0" y="0"/>
                              <a:chExt cx="5693208" cy="3224513"/>
                            </a:xfrm>
                          </wpg:grpSpPr>
                          <wps:wsp>
                            <wps:cNvPr id="38" name="Textfeld 38"/>
                            <wps:cNvSpPr txBox="1"/>
                            <wps:spPr>
                              <a:xfrm>
                                <a:off x="3287714" y="331171"/>
                                <a:ext cx="904504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A592E6" w14:textId="77777777" w:rsidR="00704473" w:rsidRDefault="00704473" w:rsidP="00704473">
                                  <w:r>
                                    <w:t>LC-Display</w:t>
                                  </w:r>
                                  <w:r>
                                    <w:br/>
                                    <w:t>2x16 Zeichen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Textfeld 39"/>
                            <wps:cNvSpPr txBox="1"/>
                            <wps:spPr>
                              <a:xfrm>
                                <a:off x="4681560" y="1352638"/>
                                <a:ext cx="571266" cy="2571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5D4521B" w14:textId="77777777" w:rsidR="00704473" w:rsidRDefault="00704473" w:rsidP="00704473">
                                  <w:r>
                                    <w:t>4 Taster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Textfeld 40"/>
                            <wps:cNvSpPr txBox="1"/>
                            <wps:spPr>
                              <a:xfrm>
                                <a:off x="4734399" y="1812392"/>
                                <a:ext cx="923546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5DE3576" w14:textId="77777777" w:rsidR="00704473" w:rsidRDefault="00704473" w:rsidP="00704473">
                                  <w:r>
                                    <w:t>Lochrasterfeld für Erweiterungen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Textfeld 41"/>
                            <wps:cNvSpPr txBox="1"/>
                            <wps:spPr>
                              <a:xfrm>
                                <a:off x="4722056" y="2490371"/>
                                <a:ext cx="971152" cy="619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BD7F22D" w14:textId="77777777" w:rsidR="00704473" w:rsidRDefault="00704473" w:rsidP="00704473">
                                  <w:r>
                                    <w:t>Analogeingabe:</w:t>
                                  </w:r>
                                  <w:r>
                                    <w:br/>
                                    <w:t>- Poti</w:t>
                                  </w:r>
                                  <w:r>
                                    <w:br/>
                                    <w:t>- LDR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Textfeld 42"/>
                            <wps:cNvSpPr txBox="1"/>
                            <wps:spPr>
                              <a:xfrm>
                                <a:off x="3126432" y="1616395"/>
                                <a:ext cx="476055" cy="2367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FC5D675" w14:textId="77777777" w:rsidR="00704473" w:rsidRDefault="00704473" w:rsidP="00704473">
                                  <w:pPr>
                                    <w:jc w:val="center"/>
                                  </w:pPr>
                                  <w:r>
                                    <w:t>LM75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Textfeld 43"/>
                            <wps:cNvSpPr txBox="1"/>
                            <wps:spPr>
                              <a:xfrm>
                                <a:off x="2307005" y="2225457"/>
                                <a:ext cx="980673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41DECB" w14:textId="77777777" w:rsidR="00704473" w:rsidRDefault="00704473" w:rsidP="00704473">
                                  <w:r>
                                    <w:t>Steckplatz für Arduino-Shields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Textfeld 44"/>
                            <wps:cNvSpPr txBox="1"/>
                            <wps:spPr>
                              <a:xfrm>
                                <a:off x="1407418" y="1428487"/>
                                <a:ext cx="542702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4E81C8" w14:textId="77777777" w:rsidR="00704473" w:rsidRDefault="00704473" w:rsidP="00704473">
                                  <w:r>
                                    <w:t>Speaker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Textfeld 45"/>
                            <wps:cNvSpPr txBox="1"/>
                            <wps:spPr>
                              <a:xfrm>
                                <a:off x="332893" y="2073202"/>
                                <a:ext cx="980673" cy="4191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7870627" w14:textId="77777777" w:rsidR="00704473" w:rsidRDefault="00704473" w:rsidP="00704473">
                                  <w:pPr>
                                    <w:jc w:val="center"/>
                                  </w:pPr>
                                  <w:r>
                                    <w:t>Steckplatz für Arduino-Nano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Textfeld 46"/>
                            <wps:cNvSpPr txBox="1"/>
                            <wps:spPr>
                              <a:xfrm>
                                <a:off x="497232" y="1175658"/>
                                <a:ext cx="295154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B4796A" w14:textId="77777777" w:rsidR="00704473" w:rsidRDefault="00704473" w:rsidP="00704473">
                                  <w:pPr>
                                    <w:jc w:val="center"/>
                                  </w:pPr>
                                  <w:r>
                                    <w:t>5V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Textfeld 47"/>
                            <wps:cNvSpPr txBox="1"/>
                            <wps:spPr>
                              <a:xfrm>
                                <a:off x="0" y="1184085"/>
                                <a:ext cx="333238" cy="2190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5DE1CF" w14:textId="77777777" w:rsidR="00704473" w:rsidRDefault="00704473" w:rsidP="00704473">
                                  <w:pPr>
                                    <w:jc w:val="center"/>
                                  </w:pPr>
                                  <w:r>
                                    <w:t>3V3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Textfeld 48"/>
                            <wps:cNvSpPr txBox="1"/>
                            <wps:spPr>
                              <a:xfrm>
                                <a:off x="1264148" y="0"/>
                                <a:ext cx="685519" cy="2380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C03644" w14:textId="77777777" w:rsidR="00704473" w:rsidRDefault="00704473" w:rsidP="00704473">
                                  <w:pPr>
                                    <w:jc w:val="center"/>
                                  </w:pPr>
                                  <w:r>
                                    <w:t>7 Segment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Textfeld 49"/>
                            <wps:cNvSpPr txBox="1"/>
                            <wps:spPr>
                              <a:xfrm>
                                <a:off x="733206" y="0"/>
                                <a:ext cx="457013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72C8088" w14:textId="77777777" w:rsidR="00704473" w:rsidRDefault="00704473" w:rsidP="00704473">
                                  <w:pPr>
                                    <w:jc w:val="center"/>
                                  </w:pPr>
                                  <w:r>
                                    <w:t>7 LED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Textfeld 94"/>
                            <wps:cNvSpPr txBox="1"/>
                            <wps:spPr>
                              <a:xfrm>
                                <a:off x="2326032" y="973394"/>
                                <a:ext cx="184075" cy="203825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6350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42BFA186" w14:textId="77777777" w:rsidR="00704473" w:rsidRPr="0083409F" w:rsidRDefault="00704473" w:rsidP="0070447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3409F">
                                    <w:rPr>
                                      <w:b/>
                                    </w:rPr>
                                    <w:t>J2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Textfeld 93"/>
                            <wps:cNvSpPr txBox="1"/>
                            <wps:spPr>
                              <a:xfrm>
                                <a:off x="3699739" y="3021313"/>
                                <a:ext cx="183515" cy="2032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6350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8D4F4F9" w14:textId="77777777" w:rsidR="00704473" w:rsidRPr="0083409F" w:rsidRDefault="00704473" w:rsidP="0070447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3409F">
                                    <w:rPr>
                                      <w:b/>
                                    </w:rPr>
                                    <w:t>J</w:t>
                                  </w:r>
                                  <w:r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Textfeld 95"/>
                            <wps:cNvSpPr txBox="1"/>
                            <wps:spPr>
                              <a:xfrm>
                                <a:off x="1313568" y="1104390"/>
                                <a:ext cx="183515" cy="2032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6350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7354FABA" w14:textId="77777777" w:rsidR="00704473" w:rsidRPr="0083409F" w:rsidRDefault="00704473" w:rsidP="0070447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3409F">
                                    <w:rPr>
                                      <w:b/>
                                    </w:rPr>
                                    <w:t>J</w:t>
                                  </w: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Textfeld 9"/>
                            <wps:cNvSpPr txBox="1"/>
                            <wps:spPr>
                              <a:xfrm>
                                <a:off x="2326032" y="669999"/>
                                <a:ext cx="183515" cy="20320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C000"/>
                              </a:solidFill>
                              <a:ln w="6350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560C7CDB" w14:textId="77777777" w:rsidR="00704473" w:rsidRPr="0083409F" w:rsidRDefault="00704473" w:rsidP="00704473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83409F">
                                    <w:rPr>
                                      <w:b/>
                                    </w:rPr>
                                    <w:t>J</w:t>
                                  </w:r>
                                  <w:r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8" name="Grafik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42817" y="0"/>
                              <a:ext cx="1254125" cy="12172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450061" id="Gruppieren 91" o:spid="_x0000_s1026" style="position:absolute;margin-left:.1pt;margin-top:.15pt;width:480.85pt;height:253.85pt;z-index:251659264" coordsize="61067,3223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90" o:spid="_x0000_s1027" type="#_x0000_t75" style="position:absolute;left:284;top:284;width:47739;height:30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">
                  <v:imagedata r:id="rId14" o:title=""/>
                </v:shape>
                <v:group id="Gruppieren 10" o:spid="_x0000_s1028" style="position:absolute;width:61067;height:32238" coordorigin="895" coordsize="61073,3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group id="Gruppieren 16" o:spid="_x0000_s1029" style="position:absolute;left:895;width:56930;height:32238" coordsize="56932,32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38" o:spid="_x0000_s1030" type="#_x0000_t202" style="position:absolute;left:32877;top:3311;width:9045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" fillcolor="white [3212]" strokeweight=".5pt">
                      <v:textbox inset="1mm,1mm,1mm,1mm">
                        <w:txbxContent>
                          <w:p w14:paraId="41A592E6" w14:textId="77777777" w:rsidR="00704473" w:rsidRDefault="00704473" w:rsidP="00704473">
                            <w:r>
                              <w:t>LC-Display</w:t>
                            </w:r>
                            <w:r>
                              <w:br/>
                              <w:t>2x16 Zeichen</w:t>
                            </w:r>
                          </w:p>
                        </w:txbxContent>
                      </v:textbox>
                    </v:shape>
                    <v:shape id="Textfeld 39" o:spid="_x0000_s1031" type="#_x0000_t202" style="position:absolute;left:46815;top:13526;width:571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" fillcolor="white [3212]" strokeweight=".5pt">
                      <v:textbox inset="1mm,1mm,1mm,1mm">
                        <w:txbxContent>
                          <w:p w14:paraId="35D4521B" w14:textId="77777777" w:rsidR="00704473" w:rsidRDefault="00704473" w:rsidP="00704473">
                            <w:r>
                              <w:t>4 Taster</w:t>
                            </w:r>
                          </w:p>
                        </w:txbxContent>
                      </v:textbox>
                    </v:shape>
                    <v:shape id="Textfeld 40" o:spid="_x0000_s1032" type="#_x0000_t202" style="position:absolute;left:47343;top:18123;width:9236;height:6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" fillcolor="white [3212]" strokeweight=".5pt">
                      <v:textbox inset="1mm,1mm,1mm,1mm">
                        <w:txbxContent>
                          <w:p w14:paraId="25DE3576" w14:textId="77777777" w:rsidR="00704473" w:rsidRDefault="00704473" w:rsidP="00704473">
                            <w:r>
                              <w:t>Lochrasterfeld für Erweiterungen</w:t>
                            </w:r>
                          </w:p>
                        </w:txbxContent>
                      </v:textbox>
                    </v:shape>
                    <v:shape id="Textfeld 41" o:spid="_x0000_s1033" type="#_x0000_t202" style="position:absolute;left:47220;top:24903;width:9712;height:6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" fillcolor="white [3212]" strokeweight=".5pt">
                      <v:textbox inset="1mm,1mm,1mm,1mm">
                        <w:txbxContent>
                          <w:p w14:paraId="4BD7F22D" w14:textId="77777777" w:rsidR="00704473" w:rsidRDefault="00704473" w:rsidP="00704473">
                            <w:r>
                              <w:t>Analogeingabe:</w:t>
                            </w:r>
                            <w:r>
                              <w:br/>
                              <w:t>- Poti</w:t>
                            </w:r>
                            <w:r>
                              <w:br/>
                              <w:t>- LDR</w:t>
                            </w:r>
                          </w:p>
                        </w:txbxContent>
                      </v:textbox>
                    </v:shape>
                    <v:shape id="Textfeld 42" o:spid="_x0000_s1034" type="#_x0000_t202" style="position:absolute;left:31264;top:16163;width:4760;height:2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" fillcolor="white [3212]" strokeweight=".5pt">
                      <v:textbox inset="1mm,1mm,1mm,1mm">
                        <w:txbxContent>
                          <w:p w14:paraId="5FC5D675" w14:textId="77777777" w:rsidR="00704473" w:rsidRDefault="00704473" w:rsidP="00704473">
                            <w:pPr>
                              <w:jc w:val="center"/>
                            </w:pPr>
                            <w:r>
                              <w:t>LM75</w:t>
                            </w:r>
                          </w:p>
                        </w:txbxContent>
                      </v:textbox>
                    </v:shape>
                    <v:shape id="Textfeld 43" o:spid="_x0000_s1035" type="#_x0000_t202" style="position:absolute;left:23070;top:22254;width:980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" fillcolor="white [3212]" strokeweight=".5pt">
                      <v:textbox inset="1mm,1mm,1mm,1mm">
                        <w:txbxContent>
                          <w:p w14:paraId="6341DECB" w14:textId="77777777" w:rsidR="00704473" w:rsidRDefault="00704473" w:rsidP="00704473">
                            <w:r>
                              <w:t>Steckplatz für Arduino-Shields</w:t>
                            </w:r>
                          </w:p>
                        </w:txbxContent>
                      </v:textbox>
                    </v:shape>
                    <v:shape id="Textfeld 44" o:spid="_x0000_s1036" type="#_x0000_t202" style="position:absolute;left:14074;top:14284;width:5427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" fillcolor="white [3212]" strokeweight=".5pt">
                      <v:textbox inset="1mm,1mm,1mm,1mm">
                        <w:txbxContent>
                          <w:p w14:paraId="1B4E81C8" w14:textId="77777777" w:rsidR="00704473" w:rsidRDefault="00704473" w:rsidP="00704473">
                            <w:r>
                              <w:t>Speaker</w:t>
                            </w:r>
                          </w:p>
                        </w:txbxContent>
                      </v:textbox>
                    </v:shape>
                    <v:shape id="Textfeld 45" o:spid="_x0000_s1037" type="#_x0000_t202" style="position:absolute;left:3328;top:20732;width:9807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" fillcolor="white [3212]" strokeweight=".5pt">
                      <v:textbox inset="1mm,1mm,1mm,1mm">
                        <w:txbxContent>
                          <w:p w14:paraId="77870627" w14:textId="77777777" w:rsidR="00704473" w:rsidRDefault="00704473" w:rsidP="00704473">
                            <w:pPr>
                              <w:jc w:val="center"/>
                            </w:pPr>
                            <w:r>
                              <w:t>Steckplatz für Arduino-Nano</w:t>
                            </w:r>
                          </w:p>
                        </w:txbxContent>
                      </v:textbox>
                    </v:shape>
                    <v:shape id="Textfeld 46" o:spid="_x0000_s1038" type="#_x0000_t202" style="position:absolute;left:4972;top:11756;width:295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" fillcolor="white [3212]" strokeweight=".5pt">
                      <v:textbox inset="1mm,1mm,1mm,1mm">
                        <w:txbxContent>
                          <w:p w14:paraId="3FB4796A" w14:textId="77777777" w:rsidR="00704473" w:rsidRDefault="00704473" w:rsidP="00704473">
                            <w:pPr>
                              <w:jc w:val="center"/>
                            </w:pPr>
                            <w:r>
                              <w:t>5V</w:t>
                            </w:r>
                          </w:p>
                        </w:txbxContent>
                      </v:textbox>
                    </v:shape>
                    <v:shape id="Textfeld 47" o:spid="_x0000_s1039" type="#_x0000_t202" style="position:absolute;top:11840;width:3332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" fillcolor="white [3212]" strokeweight=".5pt">
                      <v:textbox inset="1mm,1mm,1mm,1mm">
                        <w:txbxContent>
                          <w:p w14:paraId="405DE1CF" w14:textId="77777777" w:rsidR="00704473" w:rsidRDefault="00704473" w:rsidP="00704473">
                            <w:pPr>
                              <w:jc w:val="center"/>
                            </w:pPr>
                            <w:r>
                              <w:t>3V3</w:t>
                            </w:r>
                          </w:p>
                        </w:txbxContent>
                      </v:textbox>
                    </v:shape>
                    <v:shape id="Textfeld 48" o:spid="_x0000_s1040" type="#_x0000_t202" style="position:absolute;left:12641;width:6855;height:2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" fillcolor="white [3212]" strokeweight=".5pt">
                      <v:textbox inset="1mm,1mm,1mm,0">
                        <w:txbxContent>
                          <w:p w14:paraId="32C03644" w14:textId="77777777" w:rsidR="00704473" w:rsidRDefault="00704473" w:rsidP="00704473">
                            <w:pPr>
                              <w:jc w:val="center"/>
                            </w:pPr>
                            <w:r>
                              <w:t>7 Segment</w:t>
                            </w:r>
                          </w:p>
                        </w:txbxContent>
                      </v:textbox>
                    </v:shape>
                    <v:shape id="Textfeld 49" o:spid="_x0000_s1041" type="#_x0000_t202" style="position:absolute;left:7332;width:4570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" fillcolor="white [3212]" strokeweight=".5pt">
                      <v:textbox inset="1mm,1mm,1mm,1mm">
                        <w:txbxContent>
                          <w:p w14:paraId="672C8088" w14:textId="77777777" w:rsidR="00704473" w:rsidRDefault="00704473" w:rsidP="00704473">
                            <w:pPr>
                              <w:jc w:val="center"/>
                            </w:pPr>
                            <w:r>
                              <w:t>7 LED</w:t>
                            </w:r>
                          </w:p>
                        </w:txbxContent>
                      </v:textbox>
                    </v:shape>
                    <v:roundrect id="Textfeld 94" o:spid="_x0000_s1042" style="position:absolute;left:23260;top:9733;width:1841;height:203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" fillcolor="#ffc000" strokecolor="#938953 [1614]" strokeweight=".5pt">
                      <v:textbox inset="0,0,0,0">
                        <w:txbxContent>
                          <w:p w14:paraId="42BFA186" w14:textId="77777777" w:rsidR="00704473" w:rsidRPr="0083409F" w:rsidRDefault="00704473" w:rsidP="0070447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409F">
                              <w:rPr>
                                <w:b/>
                              </w:rPr>
                              <w:t>J2</w:t>
                            </w:r>
                          </w:p>
                        </w:txbxContent>
                      </v:textbox>
                    </v:roundrect>
                    <v:roundrect id="Textfeld 93" o:spid="_x0000_s1043" style="position:absolute;left:36997;top:30213;width:1835;height:203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" fillcolor="#ffc000" strokecolor="#938953 [1614]" strokeweight=".5pt">
                      <v:textbox inset="0,0,0,0">
                        <w:txbxContent>
                          <w:p w14:paraId="58D4F4F9" w14:textId="77777777" w:rsidR="00704473" w:rsidRPr="0083409F" w:rsidRDefault="00704473" w:rsidP="0070447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409F">
                              <w:rPr>
                                <w:b/>
                              </w:rPr>
                              <w:t>J</w:t>
                            </w: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roundrect id="Textfeld 95" o:spid="_x0000_s1044" style="position:absolute;left:13135;top:11043;width:1835;height:203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" fillcolor="#ffc000" strokecolor="#938953 [1614]" strokeweight=".5pt">
                      <v:textbox inset="0,0,0,0">
                        <w:txbxContent>
                          <w:p w14:paraId="7354FABA" w14:textId="77777777" w:rsidR="00704473" w:rsidRPr="0083409F" w:rsidRDefault="00704473" w:rsidP="0070447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409F">
                              <w:rPr>
                                <w:b/>
                              </w:rPr>
                              <w:t>J</w:t>
                            </w: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  <v:roundrect id="Textfeld 9" o:spid="_x0000_s1045" style="position:absolute;left:23260;top:6699;width:1835;height:203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" fillcolor="#ffc000" strokecolor="#938953 [1614]" strokeweight=".5pt">
                      <v:textbox inset="0,0,0,0">
                        <w:txbxContent>
                          <w:p w14:paraId="560C7CDB" w14:textId="77777777" w:rsidR="00704473" w:rsidRPr="0083409F" w:rsidRDefault="00704473" w:rsidP="0070447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83409F">
                              <w:rPr>
                                <w:b/>
                              </w:rPr>
                              <w:t>J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</v:group>
                  <v:shape id="Grafik 18" o:spid="_x0000_s1046" type="#_x0000_t75" style="position:absolute;left:49428;width:12541;height:12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">
                    <v:imagedata r:id="rId15" o:title=""/>
                  </v:shape>
                </v:group>
                <w10:wrap type="square"/>
              </v:group>
            </w:pict>
          </mc:Fallback>
        </mc:AlternateContent>
      </w:r>
      <w:r w:rsidR="00FF2272">
        <w:rPr>
          <w:rFonts w:ascii="Calibri" w:hAnsi="Calibri" w:cs="Calibri"/>
        </w:rPr>
        <w:t>Zur Installation der Bibliotheken gehen Sie wie folgt vor:</w:t>
      </w:r>
    </w:p>
    <w:p w14:paraId="07F4964B" w14:textId="1270B5C0" w:rsidR="00774448" w:rsidRDefault="00774448" w:rsidP="0077444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Download der Zip-Bibliothek von GitHub: </w:t>
      </w:r>
      <w:hyperlink r:id="rId16" w:history="1">
        <w:r>
          <w:rPr>
            <w:rStyle w:val="Hyperlink"/>
            <w:rFonts w:ascii="Calibri" w:hAnsi="Calibri" w:cs="Calibri"/>
          </w:rPr>
          <w:t>https://github.com/feslehrer/FA205_Library_for_Arduino</w:t>
        </w:r>
      </w:hyperlink>
    </w:p>
    <w:p w14:paraId="08F944CB" w14:textId="77777777" w:rsidR="00774448" w:rsidRDefault="00774448" w:rsidP="00774448">
      <w:pPr>
        <w:rPr>
          <w:rFonts w:ascii="Calibri" w:hAnsi="Calibri" w:cs="Calibri"/>
        </w:rPr>
      </w:pPr>
    </w:p>
    <w:p w14:paraId="4D3668A7" w14:textId="5F4A53D4" w:rsidR="00774448" w:rsidRDefault="00774448" w:rsidP="0077444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552387F" wp14:editId="5C1A501D">
            <wp:extent cx="5029200" cy="3141503"/>
            <wp:effectExtent l="0" t="0" r="0" b="190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692" cy="31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AB5B" w14:textId="77777777" w:rsidR="00774448" w:rsidRDefault="00774448" w:rsidP="00774448">
      <w:pPr>
        <w:rPr>
          <w:rFonts w:ascii="Calibri" w:hAnsi="Calibri" w:cs="Calibri"/>
        </w:rPr>
      </w:pPr>
    </w:p>
    <w:p w14:paraId="38EFF868" w14:textId="51C3BCAB" w:rsidR="00704473" w:rsidRDefault="00774448" w:rsidP="00774448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Anschließend </w:t>
      </w:r>
      <w:r w:rsidR="00704473">
        <w:rPr>
          <w:rFonts w:ascii="Calibri" w:hAnsi="Calibri" w:cs="Calibri"/>
        </w:rPr>
        <w:t xml:space="preserve">wird </w:t>
      </w:r>
      <w:r>
        <w:rPr>
          <w:rFonts w:ascii="Calibri" w:hAnsi="Calibri" w:cs="Calibri"/>
        </w:rPr>
        <w:t xml:space="preserve">in der ArduinoIDE die Lib als Zip-Bibliothek in den </w:t>
      </w:r>
      <w:r w:rsidR="00704473">
        <w:rPr>
          <w:rFonts w:ascii="Calibri" w:hAnsi="Calibri" w:cs="Calibri"/>
        </w:rPr>
        <w:t>„arduino\libraries“</w:t>
      </w:r>
      <w:r>
        <w:rPr>
          <w:rFonts w:ascii="Calibri" w:hAnsi="Calibri" w:cs="Calibri"/>
        </w:rPr>
        <w:t>-Ordner ein</w:t>
      </w:r>
      <w:r w:rsidR="00704473">
        <w:rPr>
          <w:rFonts w:ascii="Calibri" w:hAnsi="Calibri" w:cs="Calibri"/>
        </w:rPr>
        <w:t>ge</w:t>
      </w:r>
      <w:r>
        <w:rPr>
          <w:rFonts w:ascii="Calibri" w:hAnsi="Calibri" w:cs="Calibri"/>
        </w:rPr>
        <w:t>b</w:t>
      </w:r>
      <w:r w:rsidR="00704473">
        <w:rPr>
          <w:rFonts w:ascii="Calibri" w:hAnsi="Calibri" w:cs="Calibri"/>
        </w:rPr>
        <w:t>u</w:t>
      </w:r>
      <w:r>
        <w:rPr>
          <w:rFonts w:ascii="Calibri" w:hAnsi="Calibri" w:cs="Calibri"/>
        </w:rPr>
        <w:t>nden</w:t>
      </w:r>
      <w:r w:rsidR="00704473">
        <w:rPr>
          <w:rFonts w:ascii="Calibri" w:hAnsi="Calibri" w:cs="Calibri"/>
        </w:rPr>
        <w:t>:</w:t>
      </w:r>
    </w:p>
    <w:p w14:paraId="129A3A44" w14:textId="1829FD97" w:rsidR="00704473" w:rsidRDefault="00704473" w:rsidP="0077444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DF24F17" wp14:editId="4A62B40A">
            <wp:extent cx="5162550" cy="2014465"/>
            <wp:effectExtent l="0" t="0" r="0" b="508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5374" cy="201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4A4C" w14:textId="77777777" w:rsidR="00704473" w:rsidRDefault="00704473" w:rsidP="00774448">
      <w:pPr>
        <w:rPr>
          <w:rFonts w:ascii="Calibri" w:hAnsi="Calibri" w:cs="Calibri"/>
        </w:rPr>
      </w:pPr>
    </w:p>
    <w:p w14:paraId="7A0F8FFB" w14:textId="6FA31F0C" w:rsidR="00774448" w:rsidRDefault="00704473" w:rsidP="00774448">
      <w:pPr>
        <w:rPr>
          <w:rFonts w:ascii="Calibri" w:hAnsi="Calibri" w:cs="Calibri"/>
        </w:rPr>
      </w:pPr>
      <w:r>
        <w:rPr>
          <w:rFonts w:ascii="Calibri" w:hAnsi="Calibri" w:cs="Calibri"/>
        </w:rPr>
        <w:t>Im libraries-Prdner</w:t>
      </w:r>
      <w:r w:rsidR="00774448">
        <w:rPr>
          <w:rFonts w:ascii="Calibri" w:hAnsi="Calibri" w:cs="Calibri"/>
        </w:rPr>
        <w:t xml:space="preserve"> erscheint die Lib </w:t>
      </w:r>
      <w:r w:rsidR="00FF2272">
        <w:rPr>
          <w:rFonts w:ascii="Calibri" w:hAnsi="Calibri" w:cs="Calibri"/>
        </w:rPr>
        <w:t>nun</w:t>
      </w:r>
      <w:r w:rsidR="00774448">
        <w:rPr>
          <w:rFonts w:ascii="Calibri" w:hAnsi="Calibri" w:cs="Calibri"/>
        </w:rPr>
        <w:t xml:space="preserve"> als „FA205_Library_for_Arduino-main“: </w:t>
      </w:r>
      <w:r w:rsidR="00774448">
        <w:rPr>
          <w:rFonts w:ascii="Calibri" w:hAnsi="Calibri" w:cs="Calibri"/>
          <w:noProof/>
        </w:rPr>
        <w:drawing>
          <wp:inline distT="0" distB="0" distL="0" distR="0" wp14:anchorId="0E4E2766" wp14:editId="24B218D1">
            <wp:extent cx="2162175" cy="41910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1046" w14:textId="57DC27DE" w:rsidR="00FF2272" w:rsidRDefault="00FF2272" w:rsidP="00774448">
      <w:pPr>
        <w:rPr>
          <w:rFonts w:ascii="Calibri" w:hAnsi="Calibri" w:cs="Calibri"/>
        </w:rPr>
      </w:pPr>
    </w:p>
    <w:p w14:paraId="33F252B4" w14:textId="5AD4B431" w:rsidR="00FF2272" w:rsidRDefault="00FF2272" w:rsidP="00774448">
      <w:pPr>
        <w:rPr>
          <w:rFonts w:ascii="Calibri" w:hAnsi="Calibri" w:cs="Calibri"/>
        </w:rPr>
      </w:pPr>
      <w:r>
        <w:rPr>
          <w:rFonts w:ascii="Calibri" w:hAnsi="Calibri" w:cs="Calibri"/>
        </w:rPr>
        <w:t>Zur Verwendung der Bibliotheken in der Arduino-IDE wird einfach die Header-Datei „controller.h“ inkludiert:</w:t>
      </w:r>
    </w:p>
    <w:p w14:paraId="3C3BBEAA" w14:textId="7A5FDCC4" w:rsidR="00AD2A32" w:rsidRDefault="00AD2A32" w:rsidP="008B5356">
      <w:pPr>
        <w:rPr>
          <w:rFonts w:ascii="Calibri" w:hAnsi="Calibri" w:cs="Calibri"/>
        </w:rPr>
      </w:pPr>
    </w:p>
    <w:p w14:paraId="4AA5457C" w14:textId="6E2A0BA7" w:rsidR="00FF2272" w:rsidRDefault="00FF2272" w:rsidP="008B5356">
      <w:r>
        <w:rPr>
          <w:noProof/>
        </w:rPr>
        <w:drawing>
          <wp:inline distT="0" distB="0" distL="0" distR="0" wp14:anchorId="283DCCE7" wp14:editId="51B02937">
            <wp:extent cx="4291012" cy="369603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212" cy="370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FC5A" w14:textId="57B8FAE5" w:rsidR="00FF2272" w:rsidRDefault="00FF2272" w:rsidP="008B5356"/>
    <w:p w14:paraId="6E7DF755" w14:textId="71867767" w:rsidR="00FF2272" w:rsidRDefault="00FF2272" w:rsidP="008B5356"/>
    <w:p w14:paraId="4E9FB09D" w14:textId="6893452B" w:rsidR="00FF2272" w:rsidRPr="008B5356" w:rsidRDefault="00FF2272" w:rsidP="008B5356">
      <w:r>
        <w:t>Rolf Rahm, 15.6.2021</w:t>
      </w:r>
    </w:p>
    <w:sectPr w:rsidR="00FF2272" w:rsidRPr="008B5356" w:rsidSect="00330B76">
      <w:headerReference w:type="default" r:id="rId23"/>
      <w:pgSz w:w="11906" w:h="16838" w:code="9"/>
      <w:pgMar w:top="789" w:right="851" w:bottom="993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B6910" w14:textId="77777777" w:rsidR="00774448" w:rsidRDefault="00774448" w:rsidP="00330B76">
      <w:r>
        <w:separator/>
      </w:r>
    </w:p>
  </w:endnote>
  <w:endnote w:type="continuationSeparator" w:id="0">
    <w:p w14:paraId="58C192EF" w14:textId="77777777" w:rsidR="00774448" w:rsidRDefault="00774448" w:rsidP="00330B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E570C" w14:textId="77777777" w:rsidR="00774448" w:rsidRDefault="00774448" w:rsidP="00330B76">
      <w:r>
        <w:separator/>
      </w:r>
    </w:p>
  </w:footnote>
  <w:footnote w:type="continuationSeparator" w:id="0">
    <w:p w14:paraId="1D0BCAB9" w14:textId="77777777" w:rsidR="00774448" w:rsidRDefault="00774448" w:rsidP="00330B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8"/>
      <w:gridCol w:w="5555"/>
      <w:gridCol w:w="1701"/>
    </w:tblGrid>
    <w:tr w:rsidR="00B33819" w14:paraId="4CAE5D18" w14:textId="77777777" w:rsidTr="0080034B">
      <w:trPr>
        <w:cantSplit/>
        <w:trHeight w:hRule="exact" w:val="454"/>
        <w:tblHeader/>
      </w:trPr>
      <w:tc>
        <w:tcPr>
          <w:tcW w:w="2055" w:type="dxa"/>
          <w:vMerge w:val="restart"/>
        </w:tcPr>
        <w:p w14:paraId="3E84B085" w14:textId="77777777" w:rsidR="0080034B" w:rsidRDefault="0080034B" w:rsidP="0080034B">
          <w:pPr>
            <w:rPr>
              <w:sz w:val="14"/>
            </w:rPr>
          </w:pPr>
          <w:r>
            <w:rPr>
              <w:noProof/>
            </w:rPr>
            <w:drawing>
              <wp:anchor distT="0" distB="0" distL="107950" distR="36195" simplePos="0" relativeHeight="251658240" behindDoc="0" locked="0" layoutInCell="1" allowOverlap="1" wp14:anchorId="7EDBDA5E" wp14:editId="53553432">
                <wp:simplePos x="0" y="0"/>
                <wp:positionH relativeFrom="column">
                  <wp:posOffset>635</wp:posOffset>
                </wp:positionH>
                <wp:positionV relativeFrom="page">
                  <wp:posOffset>104775</wp:posOffset>
                </wp:positionV>
                <wp:extent cx="381600" cy="356400"/>
                <wp:effectExtent l="0" t="0" r="0" b="5715"/>
                <wp:wrapSquare wrapText="right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600" cy="35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374C439" w14:textId="77777777" w:rsidR="0080034B" w:rsidRDefault="0080034B" w:rsidP="0080034B">
          <w:pPr>
            <w:rPr>
              <w:sz w:val="14"/>
            </w:rPr>
          </w:pPr>
          <w:r>
            <w:rPr>
              <w:sz w:val="14"/>
            </w:rPr>
            <w:t>Friedrich-Ebert-Schule</w:t>
          </w:r>
        </w:p>
        <w:p w14:paraId="31987362" w14:textId="77777777" w:rsidR="00B33819" w:rsidRPr="00330B76" w:rsidRDefault="00B33819" w:rsidP="0080034B">
          <w:pPr>
            <w:rPr>
              <w:sz w:val="14"/>
            </w:rPr>
          </w:pPr>
          <w:r w:rsidRPr="00330B76">
            <w:rPr>
              <w:sz w:val="14"/>
            </w:rPr>
            <w:t>Esslingen</w:t>
          </w:r>
          <w:r w:rsidR="0080034B">
            <w:rPr>
              <w:sz w:val="14"/>
            </w:rPr>
            <w:br/>
            <w:t>FES</w:t>
          </w:r>
        </w:p>
      </w:tc>
      <w:tc>
        <w:tcPr>
          <w:tcW w:w="5640" w:type="dxa"/>
          <w:vAlign w:val="center"/>
        </w:tcPr>
        <w:p w14:paraId="408F44AD" w14:textId="6EA9407D" w:rsidR="00B33819" w:rsidRPr="00330B76" w:rsidRDefault="00774448" w:rsidP="00330B76">
          <w:pPr>
            <w:jc w:val="center"/>
            <w:rPr>
              <w:b/>
              <w:bCs/>
              <w:sz w:val="24"/>
            </w:rPr>
          </w:pPr>
          <w:r>
            <w:rPr>
              <w:b/>
              <w:sz w:val="24"/>
            </w:rPr>
            <w:t>Mikrocontroller</w:t>
          </w:r>
        </w:p>
      </w:tc>
      <w:tc>
        <w:tcPr>
          <w:tcW w:w="1729" w:type="dxa"/>
        </w:tcPr>
        <w:p w14:paraId="534A8507" w14:textId="77777777" w:rsidR="00580854" w:rsidRDefault="00B33819" w:rsidP="00330B76">
          <w:pPr>
            <w:rPr>
              <w:sz w:val="12"/>
              <w:szCs w:val="12"/>
            </w:rPr>
          </w:pPr>
          <w:r w:rsidRPr="00330B76">
            <w:rPr>
              <w:sz w:val="12"/>
              <w:szCs w:val="12"/>
            </w:rPr>
            <w:t>Name:</w:t>
          </w:r>
          <w:r w:rsidR="00580854" w:rsidRPr="00330B76">
            <w:rPr>
              <w:sz w:val="12"/>
              <w:szCs w:val="12"/>
            </w:rPr>
            <w:t xml:space="preserve"> </w:t>
          </w:r>
          <w:r w:rsidR="002A093F" w:rsidRPr="00330B76">
            <w:rPr>
              <w:sz w:val="12"/>
              <w:szCs w:val="12"/>
            </w:rPr>
            <w:t>Rahm</w:t>
          </w:r>
        </w:p>
        <w:p w14:paraId="6CDE31C3" w14:textId="77777777" w:rsidR="00B33819" w:rsidRDefault="00580854" w:rsidP="008B5356">
          <w:pPr>
            <w:rPr>
              <w:sz w:val="12"/>
              <w:szCs w:val="12"/>
            </w:rPr>
          </w:pPr>
          <w:r w:rsidRPr="00330B76">
            <w:rPr>
              <w:sz w:val="12"/>
              <w:szCs w:val="12"/>
            </w:rPr>
            <w:t>Datum:</w:t>
          </w:r>
          <w:r w:rsidR="009300C6" w:rsidRPr="00330B76">
            <w:rPr>
              <w:sz w:val="12"/>
              <w:szCs w:val="12"/>
            </w:rPr>
            <w:t xml:space="preserve"> </w:t>
          </w:r>
          <w:r w:rsidR="00EE15BC">
            <w:rPr>
              <w:sz w:val="12"/>
              <w:szCs w:val="12"/>
            </w:rPr>
            <w:fldChar w:fldCharType="begin"/>
          </w:r>
          <w:r w:rsidR="00EE15BC">
            <w:rPr>
              <w:sz w:val="12"/>
              <w:szCs w:val="12"/>
            </w:rPr>
            <w:instrText xml:space="preserve"> CREATEDATE  \@ "dd.MM.yyyy"  \* MERGEFORMAT </w:instrText>
          </w:r>
          <w:r w:rsidR="00EE15BC">
            <w:rPr>
              <w:sz w:val="12"/>
              <w:szCs w:val="12"/>
            </w:rPr>
            <w:fldChar w:fldCharType="separate"/>
          </w:r>
          <w:r w:rsidR="00774448">
            <w:rPr>
              <w:noProof/>
              <w:sz w:val="12"/>
              <w:szCs w:val="12"/>
            </w:rPr>
            <w:t>15.06.2021</w:t>
          </w:r>
          <w:r w:rsidR="00EE15BC">
            <w:rPr>
              <w:sz w:val="12"/>
              <w:szCs w:val="12"/>
            </w:rPr>
            <w:fldChar w:fldCharType="end"/>
          </w:r>
        </w:p>
        <w:p w14:paraId="2327E5FA" w14:textId="0C8F7336" w:rsidR="00EE15BC" w:rsidRPr="00EE15BC" w:rsidRDefault="00EE15BC" w:rsidP="00985AF5">
          <w:pPr>
            <w:rPr>
              <w:sz w:val="8"/>
              <w:szCs w:val="8"/>
            </w:rPr>
          </w:pPr>
          <w:r>
            <w:rPr>
              <w:sz w:val="8"/>
              <w:szCs w:val="8"/>
            </w:rPr>
            <w:fldChar w:fldCharType="begin"/>
          </w:r>
          <w:r>
            <w:rPr>
              <w:sz w:val="8"/>
              <w:szCs w:val="8"/>
            </w:rPr>
            <w:instrText xml:space="preserve"> FILENAME   \* MERGEFORMAT </w:instrText>
          </w:r>
          <w:r>
            <w:rPr>
              <w:sz w:val="8"/>
              <w:szCs w:val="8"/>
            </w:rPr>
            <w:fldChar w:fldCharType="separate"/>
          </w:r>
          <w:r w:rsidR="007421ED">
            <w:rPr>
              <w:noProof/>
              <w:sz w:val="8"/>
              <w:szCs w:val="8"/>
            </w:rPr>
            <w:t>ReadmeFirst.docx</w:t>
          </w:r>
          <w:r>
            <w:rPr>
              <w:sz w:val="8"/>
              <w:szCs w:val="8"/>
            </w:rPr>
            <w:fldChar w:fldCharType="end"/>
          </w:r>
        </w:p>
      </w:tc>
    </w:tr>
    <w:tr w:rsidR="00B33819" w14:paraId="2FFC9C9A" w14:textId="77777777" w:rsidTr="00330B76">
      <w:trPr>
        <w:cantSplit/>
        <w:trHeight w:hRule="exact" w:val="454"/>
        <w:tblHeader/>
      </w:trPr>
      <w:tc>
        <w:tcPr>
          <w:tcW w:w="2055" w:type="dxa"/>
          <w:vMerge/>
          <w:vAlign w:val="center"/>
        </w:tcPr>
        <w:p w14:paraId="5836412D" w14:textId="77777777" w:rsidR="00B33819" w:rsidRDefault="00B33819" w:rsidP="00330B76"/>
      </w:tc>
      <w:tc>
        <w:tcPr>
          <w:tcW w:w="5640" w:type="dxa"/>
          <w:vAlign w:val="center"/>
        </w:tcPr>
        <w:p w14:paraId="346F44EC" w14:textId="1F57D6E2" w:rsidR="00B33819" w:rsidRPr="00AB569E" w:rsidRDefault="00774448" w:rsidP="00330B76">
          <w:pPr>
            <w:jc w:val="center"/>
            <w:rPr>
              <w:lang w:val="en-GB"/>
            </w:rPr>
          </w:pPr>
          <w:r>
            <w:rPr>
              <w:lang w:val="en-GB"/>
            </w:rPr>
            <w:t>FA205_Library_for_Arduino auf GitHub</w:t>
          </w:r>
        </w:p>
      </w:tc>
      <w:tc>
        <w:tcPr>
          <w:tcW w:w="1729" w:type="dxa"/>
          <w:vAlign w:val="center"/>
        </w:tcPr>
        <w:p w14:paraId="2BB3E8F4" w14:textId="77777777" w:rsidR="00B33819" w:rsidRPr="00330B76" w:rsidRDefault="0080034B" w:rsidP="00330B76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1.</w:t>
          </w:r>
          <w:r w:rsidRPr="0080034B">
            <w:rPr>
              <w:sz w:val="20"/>
              <w:szCs w:val="20"/>
            </w:rPr>
            <w:fldChar w:fldCharType="begin"/>
          </w:r>
          <w:r w:rsidRPr="0080034B">
            <w:rPr>
              <w:sz w:val="20"/>
              <w:szCs w:val="20"/>
            </w:rPr>
            <w:instrText>PAGE   \* MERGEFORMAT</w:instrText>
          </w:r>
          <w:r w:rsidRPr="0080034B">
            <w:rPr>
              <w:sz w:val="20"/>
              <w:szCs w:val="20"/>
            </w:rPr>
            <w:fldChar w:fldCharType="separate"/>
          </w:r>
          <w:r w:rsidR="00E56DE5">
            <w:rPr>
              <w:noProof/>
              <w:sz w:val="20"/>
              <w:szCs w:val="20"/>
            </w:rPr>
            <w:t>1</w:t>
          </w:r>
          <w:r w:rsidRPr="0080034B">
            <w:rPr>
              <w:sz w:val="20"/>
              <w:szCs w:val="20"/>
            </w:rPr>
            <w:fldChar w:fldCharType="end"/>
          </w:r>
        </w:p>
      </w:tc>
    </w:tr>
  </w:tbl>
  <w:p w14:paraId="0910901F" w14:textId="77777777" w:rsidR="004D6DD8" w:rsidRPr="00330B76" w:rsidRDefault="004D6DD8" w:rsidP="00330B76">
    <w:pPr>
      <w:pStyle w:val="Kopfzeile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676C"/>
    <w:multiLevelType w:val="hybridMultilevel"/>
    <w:tmpl w:val="ECB44122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2E3DC2"/>
    <w:multiLevelType w:val="hybridMultilevel"/>
    <w:tmpl w:val="17989050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6329F"/>
    <w:multiLevelType w:val="hybridMultilevel"/>
    <w:tmpl w:val="82D819BE"/>
    <w:lvl w:ilvl="0" w:tplc="0407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" w15:restartNumberingAfterBreak="0">
    <w:nsid w:val="2E181D15"/>
    <w:multiLevelType w:val="multilevel"/>
    <w:tmpl w:val="D4B8100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6813719"/>
    <w:multiLevelType w:val="hybridMultilevel"/>
    <w:tmpl w:val="77183C9C"/>
    <w:lvl w:ilvl="0" w:tplc="579AFF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37F56072"/>
    <w:multiLevelType w:val="hybridMultilevel"/>
    <w:tmpl w:val="ABC2D00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8A4DC0"/>
    <w:multiLevelType w:val="hybridMultilevel"/>
    <w:tmpl w:val="F2D69FE8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8FA1A16"/>
    <w:multiLevelType w:val="hybridMultilevel"/>
    <w:tmpl w:val="85CC4D38"/>
    <w:lvl w:ilvl="0" w:tplc="579AFF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FF06760"/>
    <w:multiLevelType w:val="hybridMultilevel"/>
    <w:tmpl w:val="572800CE"/>
    <w:lvl w:ilvl="0" w:tplc="957E8AA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FC4854"/>
    <w:multiLevelType w:val="hybridMultilevel"/>
    <w:tmpl w:val="B8B6B9BC"/>
    <w:lvl w:ilvl="0" w:tplc="579AFF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60F14B4"/>
    <w:multiLevelType w:val="hybridMultilevel"/>
    <w:tmpl w:val="F6F0154A"/>
    <w:lvl w:ilvl="0" w:tplc="0407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5DD79DC"/>
    <w:multiLevelType w:val="hybridMultilevel"/>
    <w:tmpl w:val="797611E4"/>
    <w:lvl w:ilvl="0" w:tplc="957E8AA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770C78"/>
    <w:multiLevelType w:val="multilevel"/>
    <w:tmpl w:val="5B80DB7E"/>
    <w:lvl w:ilvl="0">
      <w:start w:val="1"/>
      <w:numFmt w:val="decimal"/>
      <w:lvlText w:val="%1"/>
      <w:lvlJc w:val="left"/>
      <w:pPr>
        <w:tabs>
          <w:tab w:val="num" w:pos="360"/>
        </w:tabs>
        <w:ind w:left="340" w:hanging="3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3">
      <w:start w:val="1"/>
      <w:numFmt w:val="decimal"/>
      <w:lvlRestart w:val="0"/>
      <w:lvlText w:val="%1.%2.%3.%4"/>
      <w:lvlJc w:val="left"/>
      <w:pPr>
        <w:tabs>
          <w:tab w:val="num" w:pos="1080"/>
        </w:tabs>
        <w:ind w:left="907" w:hanging="907"/>
      </w:pPr>
      <w:rPr>
        <w:rFonts w:hint="default"/>
      </w:rPr>
    </w:lvl>
    <w:lvl w:ilvl="4">
      <w:start w:val="1"/>
      <w:numFmt w:val="decimal"/>
      <w:lvlRestart w:val="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Restart w:val="0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Restart w:val="0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Restart w:val="0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0"/>
  </w:num>
  <w:num w:numId="5">
    <w:abstractNumId w:val="4"/>
  </w:num>
  <w:num w:numId="6">
    <w:abstractNumId w:val="11"/>
  </w:num>
  <w:num w:numId="7">
    <w:abstractNumId w:val="3"/>
  </w:num>
  <w:num w:numId="8">
    <w:abstractNumId w:val="8"/>
  </w:num>
  <w:num w:numId="9">
    <w:abstractNumId w:val="12"/>
  </w:num>
  <w:num w:numId="10">
    <w:abstractNumId w:val="7"/>
  </w:num>
  <w:num w:numId="11">
    <w:abstractNumId w:val="9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448"/>
    <w:rsid w:val="00051313"/>
    <w:rsid w:val="000D4BAC"/>
    <w:rsid w:val="0014379E"/>
    <w:rsid w:val="00146C0A"/>
    <w:rsid w:val="00201329"/>
    <w:rsid w:val="0024484A"/>
    <w:rsid w:val="00293CFE"/>
    <w:rsid w:val="002A093F"/>
    <w:rsid w:val="002B41D9"/>
    <w:rsid w:val="002E03EF"/>
    <w:rsid w:val="00311F88"/>
    <w:rsid w:val="00330B76"/>
    <w:rsid w:val="00375676"/>
    <w:rsid w:val="00385C43"/>
    <w:rsid w:val="003B0ECD"/>
    <w:rsid w:val="00403729"/>
    <w:rsid w:val="00431EDF"/>
    <w:rsid w:val="00437A46"/>
    <w:rsid w:val="00461950"/>
    <w:rsid w:val="004C3A00"/>
    <w:rsid w:val="004D142B"/>
    <w:rsid w:val="004D6DD8"/>
    <w:rsid w:val="00580854"/>
    <w:rsid w:val="0070250D"/>
    <w:rsid w:val="00704473"/>
    <w:rsid w:val="007421ED"/>
    <w:rsid w:val="00757A39"/>
    <w:rsid w:val="00774448"/>
    <w:rsid w:val="007A0D5B"/>
    <w:rsid w:val="007B1230"/>
    <w:rsid w:val="007F16A6"/>
    <w:rsid w:val="0080034B"/>
    <w:rsid w:val="00894011"/>
    <w:rsid w:val="008A5032"/>
    <w:rsid w:val="008B5356"/>
    <w:rsid w:val="009300C6"/>
    <w:rsid w:val="009550DF"/>
    <w:rsid w:val="00985AF5"/>
    <w:rsid w:val="009B127B"/>
    <w:rsid w:val="00A10508"/>
    <w:rsid w:val="00A34588"/>
    <w:rsid w:val="00AA5A24"/>
    <w:rsid w:val="00AA6DA1"/>
    <w:rsid w:val="00AB569E"/>
    <w:rsid w:val="00AD2A32"/>
    <w:rsid w:val="00B02308"/>
    <w:rsid w:val="00B33819"/>
    <w:rsid w:val="00C175CF"/>
    <w:rsid w:val="00C66145"/>
    <w:rsid w:val="00CB4B8F"/>
    <w:rsid w:val="00E135CC"/>
    <w:rsid w:val="00E56DE5"/>
    <w:rsid w:val="00E824C5"/>
    <w:rsid w:val="00ED602F"/>
    <w:rsid w:val="00EE15BC"/>
    <w:rsid w:val="00F12057"/>
    <w:rsid w:val="00F40653"/>
    <w:rsid w:val="00F63AA9"/>
    <w:rsid w:val="00F82C74"/>
    <w:rsid w:val="00FF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76348B2"/>
  <w15:docId w15:val="{11498685-937F-4D7E-A212-B0388757D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774448"/>
    <w:rPr>
      <w:rFonts w:asciiTheme="minorHAnsi" w:eastAsiaTheme="minorEastAsia" w:hAnsiTheme="minorHAnsi" w:cstheme="minorBidi"/>
      <w:sz w:val="22"/>
      <w:szCs w:val="22"/>
    </w:rPr>
  </w:style>
  <w:style w:type="paragraph" w:styleId="berschrift1">
    <w:name w:val="heading 1"/>
    <w:basedOn w:val="Standard"/>
    <w:next w:val="Standard"/>
    <w:qFormat/>
    <w:pPr>
      <w:keepNext/>
      <w:outlineLvl w:val="0"/>
    </w:pPr>
    <w:rPr>
      <w:rFonts w:ascii="Calibri" w:eastAsia="Times New Roman" w:hAnsi="Calibri" w:cs="Arial"/>
      <w:b/>
      <w:bCs/>
      <w:szCs w:val="24"/>
      <w:lang w:val="fr-FR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outlineLvl w:val="1"/>
    </w:pPr>
    <w:rPr>
      <w:rFonts w:ascii="Calibri" w:eastAsia="Times New Roman" w:hAnsi="Calibri" w:cs="Arial"/>
      <w:b/>
      <w:bCs/>
      <w:szCs w:val="28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Calibri" w:eastAsia="Times New Roman" w:hAnsi="Calibri" w:cs="Arial"/>
      <w:b/>
      <w:bCs/>
      <w:sz w:val="26"/>
      <w:szCs w:val="26"/>
    </w:rPr>
  </w:style>
  <w:style w:type="paragraph" w:styleId="berschrift4">
    <w:name w:val="heading 4"/>
    <w:basedOn w:val="Standard"/>
    <w:next w:val="Standard"/>
    <w:qFormat/>
    <w:pPr>
      <w:keepNext/>
      <w:jc w:val="center"/>
      <w:outlineLvl w:val="3"/>
    </w:pPr>
    <w:rPr>
      <w:rFonts w:ascii="Calibri" w:eastAsia="Times New Roman" w:hAnsi="Calibri" w:cs="Times New Roman"/>
      <w:sz w:val="28"/>
      <w:szCs w:val="24"/>
    </w:rPr>
  </w:style>
  <w:style w:type="paragraph" w:styleId="berschrift5">
    <w:name w:val="heading 5"/>
    <w:basedOn w:val="Standard"/>
    <w:next w:val="Standard"/>
    <w:qFormat/>
    <w:pPr>
      <w:keepNext/>
      <w:outlineLvl w:val="4"/>
    </w:pPr>
    <w:rPr>
      <w:rFonts w:ascii="Calibri" w:eastAsia="Times New Roman" w:hAnsi="Calibri" w:cs="Times New Roman"/>
      <w:b/>
      <w:bCs/>
      <w:sz w:val="16"/>
      <w:szCs w:val="24"/>
      <w:lang w:val="en-GB"/>
    </w:rPr>
  </w:style>
  <w:style w:type="paragraph" w:styleId="berschrift6">
    <w:name w:val="heading 6"/>
    <w:basedOn w:val="Standard"/>
    <w:next w:val="Standard"/>
    <w:qFormat/>
    <w:pPr>
      <w:keepNext/>
      <w:jc w:val="right"/>
      <w:outlineLvl w:val="5"/>
    </w:pPr>
    <w:rPr>
      <w:rFonts w:ascii="Calibri" w:eastAsia="Times New Roman" w:hAnsi="Calibri" w:cs="Times New Roman"/>
      <w:b/>
      <w:bCs/>
      <w:sz w:val="16"/>
      <w:szCs w:val="24"/>
    </w:rPr>
  </w:style>
  <w:style w:type="paragraph" w:styleId="berschrift7">
    <w:name w:val="heading 7"/>
    <w:basedOn w:val="Standard"/>
    <w:next w:val="Standard"/>
    <w:qFormat/>
    <w:pPr>
      <w:keepNext/>
      <w:outlineLvl w:val="6"/>
    </w:pPr>
    <w:rPr>
      <w:rFonts w:ascii="Calibri" w:eastAsia="Times New Roman" w:hAnsi="Calibri" w:cs="Times New Roman"/>
      <w:sz w:val="20"/>
      <w:szCs w:val="24"/>
      <w:u w:val="singl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ervorhebung">
    <w:name w:val="Emphasis"/>
    <w:qFormat/>
    <w:rPr>
      <w:i/>
      <w:iCs/>
    </w:rPr>
  </w:style>
  <w:style w:type="paragraph" w:styleId="Kopfzeile">
    <w:name w:val="header"/>
    <w:basedOn w:val="Standard"/>
    <w:link w:val="KopfzeileZchn"/>
    <w:uiPriority w:val="99"/>
    <w:pPr>
      <w:tabs>
        <w:tab w:val="center" w:pos="4536"/>
        <w:tab w:val="right" w:pos="9072"/>
      </w:tabs>
    </w:pPr>
    <w:rPr>
      <w:rFonts w:ascii="Calibri" w:eastAsia="Times New Roman" w:hAnsi="Calibri" w:cs="Times New Roman"/>
      <w:szCs w:val="24"/>
    </w:rPr>
  </w:style>
  <w:style w:type="paragraph" w:styleId="Fuzeile">
    <w:name w:val="footer"/>
    <w:basedOn w:val="Standard"/>
    <w:pPr>
      <w:tabs>
        <w:tab w:val="center" w:pos="4536"/>
        <w:tab w:val="right" w:pos="9072"/>
      </w:tabs>
    </w:pPr>
    <w:rPr>
      <w:rFonts w:ascii="Calibri" w:eastAsia="Times New Roman" w:hAnsi="Calibri" w:cs="Times New Roman"/>
      <w:szCs w:val="24"/>
    </w:rPr>
  </w:style>
  <w:style w:type="character" w:styleId="Seitenzahl">
    <w:name w:val="page number"/>
    <w:basedOn w:val="Absatz-Standardschriftart"/>
  </w:style>
  <w:style w:type="paragraph" w:styleId="Textkrper">
    <w:name w:val="Body Text"/>
    <w:basedOn w:val="Standard"/>
    <w:pPr>
      <w:jc w:val="center"/>
    </w:pPr>
    <w:rPr>
      <w:rFonts w:ascii="Calibri" w:eastAsia="Times New Roman" w:hAnsi="Calibri" w:cs="Arial"/>
      <w:sz w:val="28"/>
      <w:szCs w:val="24"/>
    </w:rPr>
  </w:style>
  <w:style w:type="paragraph" w:styleId="Titel">
    <w:name w:val="Title"/>
    <w:basedOn w:val="Standard"/>
    <w:qFormat/>
    <w:pPr>
      <w:jc w:val="center"/>
    </w:pPr>
    <w:rPr>
      <w:rFonts w:ascii="Calibri" w:eastAsia="Times New Roman" w:hAnsi="Calibri" w:cs="Times New Roman"/>
      <w:sz w:val="28"/>
      <w:szCs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Textkrper-Zeileneinzug">
    <w:name w:val="Body Text Indent"/>
    <w:basedOn w:val="Standard"/>
    <w:pPr>
      <w:ind w:left="284" w:hanging="284"/>
    </w:pPr>
    <w:rPr>
      <w:rFonts w:ascii="Calibri" w:eastAsia="Times New Roman" w:hAnsi="Calibri" w:cs="Times New Roman"/>
      <w:sz w:val="20"/>
      <w:szCs w:val="24"/>
    </w:rPr>
  </w:style>
  <w:style w:type="paragraph" w:styleId="Textkrper2">
    <w:name w:val="Body Text 2"/>
    <w:basedOn w:val="Standard"/>
    <w:pPr>
      <w:jc w:val="center"/>
    </w:pPr>
    <w:rPr>
      <w:rFonts w:ascii="Calibri" w:eastAsia="Times New Roman" w:hAnsi="Calibri" w:cs="Times New Roman"/>
      <w:bCs/>
      <w:sz w:val="16"/>
      <w:szCs w:val="20"/>
      <w:lang w:val="en-GB"/>
    </w:rPr>
  </w:style>
  <w:style w:type="paragraph" w:styleId="Textkrper3">
    <w:name w:val="Body Text 3"/>
    <w:basedOn w:val="Standard"/>
    <w:rPr>
      <w:rFonts w:ascii="Calibri" w:eastAsia="Times New Roman" w:hAnsi="Calibri" w:cs="Times New Roman"/>
      <w:sz w:val="16"/>
      <w:szCs w:val="24"/>
    </w:rPr>
  </w:style>
  <w:style w:type="paragraph" w:styleId="Sprechblasentext">
    <w:name w:val="Balloon Text"/>
    <w:basedOn w:val="Standard"/>
    <w:semiHidden/>
    <w:rsid w:val="00E135CC"/>
    <w:rPr>
      <w:rFonts w:ascii="Tahoma" w:eastAsia="Times New Roman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330B76"/>
    <w:pPr>
      <w:ind w:left="720"/>
      <w:contextualSpacing/>
    </w:pPr>
    <w:rPr>
      <w:rFonts w:ascii="Calibri" w:eastAsia="Times New Roman" w:hAnsi="Calibri" w:cs="Times New Roman"/>
      <w:szCs w:val="24"/>
    </w:rPr>
  </w:style>
  <w:style w:type="character" w:customStyle="1" w:styleId="KopfzeileZchn">
    <w:name w:val="Kopfzeile Zchn"/>
    <w:basedOn w:val="Absatz-Standardschriftart"/>
    <w:link w:val="Kopfzeile"/>
    <w:uiPriority w:val="99"/>
    <w:rsid w:val="008B5356"/>
    <w:rPr>
      <w:rFonts w:asciiTheme="minorHAnsi" w:hAnsiTheme="minorHAnsi" w:cstheme="minorHAnsi"/>
      <w:sz w:val="22"/>
      <w:szCs w:val="24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F2272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semiHidden/>
    <w:unhideWhenUsed/>
    <w:rsid w:val="007421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8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cid:image003.png@01D75D82.4B264590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cid:image004.png@01D75D80.7D409320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feslehrer/FA205_Library_for_Arduino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se-schlierbach.de/produkte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fRahm\OneDrive%20-%20Friedrich%20Ebert%20Schule\FES_Vorlage_neu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18524047C732240935C862414153035" ma:contentTypeVersion="0" ma:contentTypeDescription="Ein neues Dokument erstellen." ma:contentTypeScope="" ma:versionID="b29101ca6199e3d29254002ac33abcd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032c570b09c0ccc709a80fd193bc26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FEEFE3-A04F-4C9E-A3D2-950EF8F975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209C9BF-22FE-4F5F-A36A-B02F1370EB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D503F31-AA7D-4814-B1D5-FE7B04E964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DB6045-0B65-4A1B-8E3A-DE402309B9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FES_Vorlage_neu.dotx</Template>
  <TotalTime>0</TotalTime>
  <Pages>2</Pages>
  <Words>135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VFF FES</vt:lpstr>
    </vt:vector>
  </TitlesOfParts>
  <Company>Dipl.Ing.</Company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VFF FES</dc:title>
  <dc:subject>Fortbildungskurs uC</dc:subject>
  <dc:creator>Rolf Rahm</dc:creator>
  <cp:keywords>Vorlage, Theorie</cp:keywords>
  <dc:description>Vorlage Theorie-Informationen uC Fortbildung</dc:description>
  <cp:lastModifiedBy>Rolf Rahm</cp:lastModifiedBy>
  <cp:revision>2</cp:revision>
  <cp:lastPrinted>2012-11-08T21:23:00Z</cp:lastPrinted>
  <dcterms:created xsi:type="dcterms:W3CDTF">2021-06-15T11:56:00Z</dcterms:created>
  <dcterms:modified xsi:type="dcterms:W3CDTF">2021-06-15T12:30:00Z</dcterms:modified>
  <cp:category>FES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0x010100318524047C732240935C862414153035</vt:lpwstr>
  </property>
</Properties>
</file>